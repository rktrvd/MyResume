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Ind w:w="90" w:type="dxa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5C73B437" w14:textId="77777777" w:rsidTr="0059284C">
        <w:trPr>
          <w:trHeight w:hRule="exact" w:val="1953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609B477C" w14:textId="20B168D3" w:rsidR="00A57293" w:rsidRDefault="0059284C" w:rsidP="00A57293">
            <w:pPr>
              <w:pStyle w:val="Title"/>
            </w:pPr>
            <w:bookmarkStart w:id="0" w:name="_Hlk49345722"/>
            <w:bookmarkStart w:id="1" w:name="_Hlk49345723"/>
            <w:bookmarkStart w:id="2" w:name="_Hlk49345732"/>
            <w:bookmarkStart w:id="3" w:name="_Hlk49345733"/>
            <w:bookmarkStart w:id="4" w:name="_Hlk49345744"/>
            <w:bookmarkStart w:id="5" w:name="_Hlk49345745"/>
            <w:bookmarkStart w:id="6" w:name="_Hlk49345776"/>
            <w:bookmarkStart w:id="7" w:name="_Hlk49345777"/>
            <w:r>
              <w:rPr>
                <w:rFonts w:ascii="Open Sans SemiBold" w:hAnsi="Open Sans SemiBold" w:cs="Open Sans SemiBold"/>
                <w:color w:val="404041"/>
                <w:sz w:val="80"/>
                <w:szCs w:val="80"/>
              </w:rPr>
              <w:t>Ravikant Trivedi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</w:p>
          <w:p w14:paraId="74C4FFB8" w14:textId="4554C877" w:rsidR="0059284C" w:rsidRDefault="0059284C" w:rsidP="0059284C">
            <w:pPr>
              <w:pStyle w:val="ContactInfoEmphasis"/>
              <w:contextualSpacing w:val="0"/>
            </w:pPr>
            <w:r w:rsidRPr="0059284C">
              <w:t>+91 8283041404</w:t>
            </w:r>
            <w:r>
              <w:t xml:space="preserve"> | </w:t>
            </w:r>
            <w:r w:rsidRPr="0059284C">
              <w:t>ravikant29@yahoo.com</w:t>
            </w:r>
          </w:p>
          <w:p w14:paraId="3B1BE034" w14:textId="77777777" w:rsidR="00692703" w:rsidRDefault="0059284C" w:rsidP="0059284C">
            <w:pPr>
              <w:pStyle w:val="ContactInfoEmphasis"/>
              <w:contextualSpacing w:val="0"/>
            </w:pPr>
            <w:r w:rsidRPr="0059284C">
              <w:t>https://www.linkedin.com/in/ravikant-trivedi-5674a0166/</w:t>
            </w:r>
          </w:p>
          <w:p w14:paraId="44932809" w14:textId="7510F40D" w:rsidR="00A655EE" w:rsidRPr="00CF1A49" w:rsidRDefault="00A655EE" w:rsidP="0059284C">
            <w:pPr>
              <w:pStyle w:val="ContactInfoEmphasis"/>
              <w:contextualSpacing w:val="0"/>
            </w:pPr>
            <w:r w:rsidRPr="00A655EE">
              <w:t>https://github.com/rktrvd</w:t>
            </w:r>
          </w:p>
        </w:tc>
      </w:tr>
      <w:tr w:rsidR="009571D8" w:rsidRPr="00CF1A49" w14:paraId="77C1DDA0" w14:textId="77777777" w:rsidTr="0059284C">
        <w:tc>
          <w:tcPr>
            <w:tcW w:w="9360" w:type="dxa"/>
            <w:tcMar>
              <w:top w:w="432" w:type="dxa"/>
            </w:tcMar>
          </w:tcPr>
          <w:p w14:paraId="5DD57EBD" w14:textId="7E393923" w:rsidR="001755A8" w:rsidRDefault="002F0E30" w:rsidP="00913946">
            <w:pPr>
              <w:contextualSpacing w:val="0"/>
            </w:pPr>
            <w:r>
              <w:t xml:space="preserve">Looking for an </w:t>
            </w:r>
            <w:r w:rsidRPr="002F0E30">
              <w:t>Entry Level QA Tester applying knowledge of quality assurance testing to ensure the quality and safe operation of various parts and components</w:t>
            </w:r>
            <w:r>
              <w:t xml:space="preserve">. </w:t>
            </w:r>
            <w:r w:rsidR="0059284C" w:rsidRPr="0059284C">
              <w:t>To manage responsibility and challenging work culture that enhance my technical skills and knowledge. Want to be part of an environment that promote team efforts and provide opportunity for value-based growth as well as carrier advance meant while making a significant contribution to the organization.</w:t>
            </w:r>
          </w:p>
          <w:p w14:paraId="626C13EA" w14:textId="77777777" w:rsidR="000606F8" w:rsidRDefault="000606F8" w:rsidP="00913946">
            <w:pPr>
              <w:contextualSpacing w:val="0"/>
            </w:pPr>
          </w:p>
          <w:p w14:paraId="6744F07E" w14:textId="5A80C67F" w:rsidR="000606F8" w:rsidRPr="00CF1A49" w:rsidRDefault="00A47BAF" w:rsidP="000606F8">
            <w:pPr>
              <w:pStyle w:val="Heading1"/>
              <w:outlineLvl w:val="0"/>
            </w:pPr>
            <w:r>
              <w:t xml:space="preserve">KEY </w:t>
            </w:r>
            <w:sdt>
              <w:sdtPr>
                <w:alias w:val="Skills:"/>
                <w:tag w:val="Skills:"/>
                <w:id w:val="-1392877668"/>
                <w:placeholder>
                  <w:docPart w:val="CB2F1F280C874D36AC56B5B2028905AC"/>
                </w:placeholder>
                <w:temporary/>
                <w:showingPlcHdr/>
                <w15:appearance w15:val="hidden"/>
              </w:sdtPr>
              <w:sdtEndPr/>
              <w:sdtContent>
                <w:r w:rsidR="000606F8" w:rsidRPr="00CF1A49">
                  <w:t>Skills</w:t>
                </w:r>
              </w:sdtContent>
            </w:sdt>
          </w:p>
          <w:tbl>
            <w:tblPr>
              <w:tblStyle w:val="TableGrid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Skills layout table"/>
            </w:tblPr>
            <w:tblGrid>
              <w:gridCol w:w="4680"/>
              <w:gridCol w:w="4680"/>
            </w:tblGrid>
            <w:tr w:rsidR="000606F8" w:rsidRPr="006E1507" w14:paraId="798E5213" w14:textId="77777777" w:rsidTr="00A47BAF">
              <w:tc>
                <w:tcPr>
                  <w:tcW w:w="4675" w:type="dxa"/>
                </w:tcPr>
                <w:p w14:paraId="27CCF3DB" w14:textId="77777777" w:rsidR="00752C23" w:rsidRDefault="00752C23" w:rsidP="002D7F2F">
                  <w:pPr>
                    <w:pStyle w:val="ListBullet"/>
                  </w:pPr>
                  <w:r w:rsidRPr="00752C23">
                    <w:t>SQA Tools &amp; Best Practices</w:t>
                  </w:r>
                </w:p>
                <w:p w14:paraId="12A63965" w14:textId="77777777" w:rsidR="00752C23" w:rsidRDefault="00752C23" w:rsidP="000606F8">
                  <w:pPr>
                    <w:pStyle w:val="ListBullet"/>
                    <w:contextualSpacing w:val="0"/>
                  </w:pPr>
                  <w:r w:rsidRPr="00752C23">
                    <w:t>Defect &amp; Bug Discovery</w:t>
                  </w:r>
                </w:p>
                <w:p w14:paraId="229FF6F0" w14:textId="52B8B28A" w:rsidR="00752C23" w:rsidRDefault="00752C23" w:rsidP="000606F8">
                  <w:pPr>
                    <w:pStyle w:val="ListBullet"/>
                    <w:contextualSpacing w:val="0"/>
                  </w:pPr>
                  <w:r w:rsidRPr="00752C23">
                    <w:t>Software Architecture Technologies</w:t>
                  </w:r>
                </w:p>
                <w:p w14:paraId="368A05C7" w14:textId="12BE6898" w:rsidR="000606F8" w:rsidRPr="006E1507" w:rsidRDefault="00752C23" w:rsidP="000606F8">
                  <w:pPr>
                    <w:pStyle w:val="ListBullet"/>
                    <w:contextualSpacing w:val="0"/>
                  </w:pPr>
                  <w:r>
                    <w:t xml:space="preserve">Java &amp; </w:t>
                  </w:r>
                  <w:r w:rsidR="00A47BAF">
                    <w:t>Selenium</w:t>
                  </w:r>
                </w:p>
              </w:tc>
              <w:tc>
                <w:tcPr>
                  <w:tcW w:w="4675" w:type="dxa"/>
                  <w:tcMar>
                    <w:left w:w="360" w:type="dxa"/>
                  </w:tcMar>
                </w:tcPr>
                <w:p w14:paraId="680C7BA2" w14:textId="7075FF11" w:rsidR="00CA4755" w:rsidRDefault="00FC03B1" w:rsidP="00CA4755">
                  <w:pPr>
                    <w:pStyle w:val="ListBullet"/>
                  </w:pPr>
                  <w:r>
                    <w:t>SDLC &amp; STLC</w:t>
                  </w:r>
                </w:p>
                <w:p w14:paraId="43F61F09" w14:textId="77777777" w:rsidR="00752C23" w:rsidRDefault="00752C23" w:rsidP="002D7F2F">
                  <w:pPr>
                    <w:pStyle w:val="ListBullet"/>
                  </w:pPr>
                  <w:r w:rsidRPr="00752C23">
                    <w:t>Test Cases, Plans &amp; Scripts</w:t>
                  </w:r>
                </w:p>
                <w:p w14:paraId="295C2DD9" w14:textId="26FCE088" w:rsidR="00752C23" w:rsidRDefault="00FC03B1" w:rsidP="00FC03B1">
                  <w:pPr>
                    <w:pStyle w:val="ListBullet"/>
                  </w:pPr>
                  <w:r>
                    <w:t>UAT</w:t>
                  </w:r>
                  <w:r w:rsidR="00752C23" w:rsidRPr="00752C23">
                    <w:t xml:space="preserve"> </w:t>
                  </w:r>
                  <w:r>
                    <w:t xml:space="preserve">&amp; System </w:t>
                  </w:r>
                  <w:r w:rsidR="00752C23" w:rsidRPr="00752C23">
                    <w:t>Testing</w:t>
                  </w:r>
                </w:p>
                <w:p w14:paraId="193DF936" w14:textId="251D59B5" w:rsidR="00752C23" w:rsidRPr="006E1507" w:rsidRDefault="00752C23" w:rsidP="00752C23">
                  <w:pPr>
                    <w:pStyle w:val="ListBullet"/>
                  </w:pPr>
                  <w:r w:rsidRPr="00752C23">
                    <w:t>Regression Testing</w:t>
                  </w:r>
                </w:p>
              </w:tc>
            </w:tr>
          </w:tbl>
          <w:p w14:paraId="1C173DA3" w14:textId="77777777" w:rsidR="000606F8" w:rsidRDefault="000606F8" w:rsidP="00913946">
            <w:pPr>
              <w:contextualSpacing w:val="0"/>
            </w:pPr>
          </w:p>
          <w:p w14:paraId="1688EA3A" w14:textId="74CAC74B" w:rsidR="007B086A" w:rsidRPr="00CF1A49" w:rsidRDefault="007B086A" w:rsidP="007B086A">
            <w:pPr>
              <w:pStyle w:val="Heading1"/>
              <w:outlineLvl w:val="0"/>
            </w:pPr>
            <w:r>
              <w:t>Core qualificTION</w:t>
            </w:r>
          </w:p>
          <w:tbl>
            <w:tblPr>
              <w:tblStyle w:val="TableGrid"/>
              <w:tblW w:w="4975" w:type="pct"/>
              <w:tblInd w:w="72" w:type="dxa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  <w:tblDescription w:val="Experience layout table"/>
            </w:tblPr>
            <w:tblGrid>
              <w:gridCol w:w="9290"/>
            </w:tblGrid>
            <w:tr w:rsidR="007B086A" w:rsidRPr="00CF1A49" w14:paraId="75208952" w14:textId="77777777" w:rsidTr="00A47BAF">
              <w:tc>
                <w:tcPr>
                  <w:tcW w:w="9355" w:type="dxa"/>
                </w:tcPr>
                <w:p w14:paraId="11B84FAB" w14:textId="0543B7AA" w:rsidR="007B086A" w:rsidRDefault="007B086A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 xml:space="preserve">Well versed </w:t>
                  </w:r>
                  <w:r w:rsidR="002F0E30">
                    <w:t>with</w:t>
                  </w:r>
                  <w:r>
                    <w:t xml:space="preserve"> Manual &amp; Automated Testing for Software Quality Assurance (SQA)</w:t>
                  </w:r>
                </w:p>
                <w:p w14:paraId="66D5174E" w14:textId="382650CD" w:rsidR="007B086A" w:rsidRDefault="00A57293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Worked with</w:t>
                  </w:r>
                  <w:r w:rsidR="007B086A">
                    <w:t xml:space="preserve"> Open-Source Automation Tools </w:t>
                  </w:r>
                  <w:r w:rsidR="002F0E30">
                    <w:t>like Selenium Web driver</w:t>
                  </w:r>
                  <w:r>
                    <w:t>, Selenium IDE, Selenium Grid</w:t>
                  </w:r>
                  <w:r w:rsidR="002F0E30">
                    <w:t>.</w:t>
                  </w:r>
                </w:p>
                <w:p w14:paraId="30F69B7F" w14:textId="08385437" w:rsidR="00DD16A3" w:rsidRDefault="00DD16A3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Worked with different framework like TestNG, Junit.</w:t>
                  </w:r>
                </w:p>
                <w:p w14:paraId="486FA12A" w14:textId="2770E1A4" w:rsidR="008C19DB" w:rsidRDefault="008C19DB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Working experience with different IDE like Eclipse, IntelliJ, etc.</w:t>
                  </w:r>
                </w:p>
                <w:p w14:paraId="4F4F82CE" w14:textId="40FF18B4" w:rsidR="008C19DB" w:rsidRDefault="008C19DB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Deploy the projects using Jenkins.</w:t>
                  </w:r>
                </w:p>
                <w:p w14:paraId="7F38DA20" w14:textId="6627ED6A" w:rsidR="00C1224B" w:rsidRDefault="004D2C9C" w:rsidP="00C1224B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Familiar</w:t>
                  </w:r>
                  <w:r w:rsidR="00C1224B">
                    <w:t xml:space="preserve"> with Smoke &amp; Sanity testing.</w:t>
                  </w:r>
                </w:p>
                <w:p w14:paraId="1AAF58C7" w14:textId="132E6DF1" w:rsidR="007B086A" w:rsidRDefault="00A57293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Worked</w:t>
                  </w:r>
                  <w:r w:rsidR="007B086A">
                    <w:t xml:space="preserve"> with Object-Oriented Programming in Java</w:t>
                  </w:r>
                  <w:r>
                    <w:t xml:space="preserve"> &amp;</w:t>
                  </w:r>
                  <w:r w:rsidR="00011223">
                    <w:t xml:space="preserve"> C++</w:t>
                  </w:r>
                  <w:r w:rsidR="002F0E30">
                    <w:t>.</w:t>
                  </w:r>
                  <w:r w:rsidR="007B086A">
                    <w:t xml:space="preserve"> </w:t>
                  </w:r>
                </w:p>
                <w:p w14:paraId="21CB466C" w14:textId="7F0C7DAD" w:rsidR="00A47BAF" w:rsidRDefault="00A47BAF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Familiar with Black Box, White Box and Grey Box testing.</w:t>
                  </w:r>
                </w:p>
                <w:p w14:paraId="16A4680B" w14:textId="7B2835EA" w:rsidR="00A57293" w:rsidRDefault="00FC03B1" w:rsidP="00A57293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Knowle</w:t>
                  </w:r>
                  <w:r w:rsidR="00011223">
                    <w:t>dge of Ad-hoc testing, Monkey testing &amp; Exploratory testing.</w:t>
                  </w:r>
                </w:p>
                <w:p w14:paraId="184FE0C1" w14:textId="1DECF843" w:rsidR="00FC03B1" w:rsidRDefault="00FC03B1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Familiar with different test designing techniques.</w:t>
                  </w:r>
                </w:p>
                <w:p w14:paraId="5617BFB9" w14:textId="79C7251C" w:rsidR="007B086A" w:rsidRDefault="007B086A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Remarkable ability to set QA testing objectives</w:t>
                  </w:r>
                </w:p>
                <w:p w14:paraId="67E79FC7" w14:textId="6E1561C6" w:rsidR="00FC03B1" w:rsidRDefault="00A57293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 xml:space="preserve">Basic </w:t>
                  </w:r>
                  <w:r w:rsidR="00FC03B1">
                    <w:t>Knowledge of JIRA Tool.</w:t>
                  </w:r>
                </w:p>
                <w:p w14:paraId="68230C73" w14:textId="13BD5B99" w:rsidR="007B086A" w:rsidRDefault="007B086A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Ability to focus on and meet tight deadlines</w:t>
                  </w:r>
                </w:p>
                <w:p w14:paraId="23A1755D" w14:textId="626FB1EE" w:rsidR="007B086A" w:rsidRDefault="007B086A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Excellent ability to clearly define and execute testing procedures</w:t>
                  </w:r>
                </w:p>
                <w:p w14:paraId="02DD0BF6" w14:textId="7209DDE3" w:rsidR="007B086A" w:rsidRPr="00CF1A49" w:rsidRDefault="007B086A" w:rsidP="007B086A">
                  <w:pPr>
                    <w:pStyle w:val="ListParagraph"/>
                    <w:numPr>
                      <w:ilvl w:val="0"/>
                      <w:numId w:val="15"/>
                    </w:numPr>
                  </w:pPr>
                  <w:r>
                    <w:t>Clear written and oral communicator</w:t>
                  </w:r>
                </w:p>
              </w:tc>
            </w:tr>
          </w:tbl>
          <w:p w14:paraId="47C0412D" w14:textId="77777777" w:rsidR="00752C23" w:rsidRDefault="00752C23" w:rsidP="00913946">
            <w:pPr>
              <w:contextualSpacing w:val="0"/>
            </w:pPr>
          </w:p>
          <w:p w14:paraId="13B6CE3E" w14:textId="08E19592" w:rsidR="00CF4CF0" w:rsidRPr="00CF1A49" w:rsidRDefault="00CF4CF0" w:rsidP="00CF4CF0">
            <w:pPr>
              <w:pStyle w:val="Heading1"/>
              <w:outlineLvl w:val="0"/>
            </w:pPr>
            <w:r>
              <w:t>Projects</w:t>
            </w:r>
          </w:p>
          <w:tbl>
            <w:tblPr>
              <w:tblStyle w:val="TableGrid"/>
              <w:tblW w:w="4975" w:type="pct"/>
              <w:tblInd w:w="72" w:type="dxa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  <w:tblDescription w:val="Experience layout table"/>
            </w:tblPr>
            <w:tblGrid>
              <w:gridCol w:w="9290"/>
            </w:tblGrid>
            <w:tr w:rsidR="00CF4CF0" w:rsidRPr="00CF1A49" w14:paraId="24DF2A23" w14:textId="77777777" w:rsidTr="00850B9A">
              <w:tc>
                <w:tcPr>
                  <w:tcW w:w="9355" w:type="dxa"/>
                </w:tcPr>
                <w:p w14:paraId="192405BE" w14:textId="77777777" w:rsidR="00CF4CF0" w:rsidRDefault="00CF4CF0" w:rsidP="00CF4CF0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t xml:space="preserve">Buying a Running Nike Shoes from Flipkart </w:t>
                  </w:r>
                </w:p>
                <w:p w14:paraId="292DBFCA" w14:textId="7DD97D39" w:rsidR="00CF4CF0" w:rsidRDefault="00352499" w:rsidP="00CF4CF0">
                  <w:pPr>
                    <w:pStyle w:val="ListParagraph"/>
                    <w:rPr>
                      <w:rStyle w:val="Hyperlink"/>
                    </w:rPr>
                  </w:pPr>
                  <w:hyperlink r:id="rId7" w:history="1">
                    <w:r w:rsidR="00CF4CF0" w:rsidRPr="00227A0D">
                      <w:rPr>
                        <w:rStyle w:val="Hyperlink"/>
                      </w:rPr>
                      <w:t>https://github.com/rktrvd/Flipkart_Test</w:t>
                    </w:r>
                  </w:hyperlink>
                </w:p>
                <w:p w14:paraId="1BA5EA3F" w14:textId="77777777" w:rsidR="00282AA0" w:rsidRDefault="00282AA0" w:rsidP="00CF4CF0">
                  <w:pPr>
                    <w:pStyle w:val="ListParagraph"/>
                  </w:pPr>
                </w:p>
                <w:p w14:paraId="3A241B0C" w14:textId="77777777" w:rsidR="00CF4CF0" w:rsidRDefault="00CF4CF0" w:rsidP="00CF4CF0">
                  <w:pPr>
                    <w:pStyle w:val="ListParagraph"/>
                  </w:pPr>
                </w:p>
                <w:p w14:paraId="765065C3" w14:textId="77777777" w:rsidR="00CF4CF0" w:rsidRDefault="00CF4CF0" w:rsidP="00CF4CF0">
                  <w:pPr>
                    <w:pStyle w:val="ListParagraph"/>
                    <w:numPr>
                      <w:ilvl w:val="0"/>
                      <w:numId w:val="17"/>
                    </w:numPr>
                  </w:pPr>
                  <w:r>
                    <w:lastRenderedPageBreak/>
                    <w:t xml:space="preserve">Edit the </w:t>
                  </w:r>
                  <w:r w:rsidR="00A655EE">
                    <w:t>History section of a Topic in Wikipedia</w:t>
                  </w:r>
                </w:p>
                <w:p w14:paraId="4A1030C8" w14:textId="25E9F368" w:rsidR="00A655EE" w:rsidRDefault="00352499" w:rsidP="00A655EE">
                  <w:pPr>
                    <w:pStyle w:val="ListParagraph"/>
                  </w:pPr>
                  <w:hyperlink r:id="rId8" w:history="1">
                    <w:r w:rsidR="00A655EE" w:rsidRPr="00227A0D">
                      <w:rPr>
                        <w:rStyle w:val="Hyperlink"/>
                      </w:rPr>
                      <w:t>https://github.com/rktrvd/Wikipedia</w:t>
                    </w:r>
                  </w:hyperlink>
                </w:p>
                <w:p w14:paraId="18AFA1CE" w14:textId="5D9C23A4" w:rsidR="00A655EE" w:rsidRPr="00CF1A49" w:rsidRDefault="00A655EE" w:rsidP="00A655EE">
                  <w:pPr>
                    <w:pStyle w:val="ListParagraph"/>
                  </w:pPr>
                </w:p>
              </w:tc>
            </w:tr>
          </w:tbl>
          <w:p w14:paraId="63EF8B5A" w14:textId="72A1E44D" w:rsidR="00CF4CF0" w:rsidRPr="00CF1A49" w:rsidRDefault="00CF4CF0" w:rsidP="00913946">
            <w:pPr>
              <w:contextualSpacing w:val="0"/>
            </w:pPr>
          </w:p>
        </w:tc>
      </w:tr>
    </w:tbl>
    <w:p w14:paraId="63602C79" w14:textId="77777777" w:rsidR="004E01EB" w:rsidRPr="00CF1A49" w:rsidRDefault="00352499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AB3DEF0379BA4B1190BCE51DFF28E0E4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25865E3E" w14:textId="77777777" w:rsidTr="00D66A52">
        <w:tc>
          <w:tcPr>
            <w:tcW w:w="9355" w:type="dxa"/>
          </w:tcPr>
          <w:p w14:paraId="7B9706C7" w14:textId="30F2BFE5" w:rsidR="001D0BF1" w:rsidRPr="00CF1A49" w:rsidRDefault="0059284C" w:rsidP="001D0BF1">
            <w:pPr>
              <w:pStyle w:val="Heading3"/>
              <w:contextualSpacing w:val="0"/>
              <w:outlineLvl w:val="2"/>
            </w:pPr>
            <w:r>
              <w:t xml:space="preserve">Aug 2019 </w:t>
            </w:r>
            <w:r w:rsidR="002D7F2F">
              <w:t>–</w:t>
            </w:r>
            <w:r>
              <w:t xml:space="preserve"> </w:t>
            </w:r>
            <w:r w:rsidR="00365279">
              <w:t>OcT 2020</w:t>
            </w:r>
            <w:r w:rsidR="002D7F2F">
              <w:t xml:space="preserve">                                                                                                              Noida, UP</w:t>
            </w:r>
          </w:p>
          <w:p w14:paraId="6BEC04EA" w14:textId="77777777" w:rsidR="001D0BF1" w:rsidRPr="00CF1A49" w:rsidRDefault="0059284C" w:rsidP="001D0BF1">
            <w:pPr>
              <w:pStyle w:val="Heading2"/>
              <w:contextualSpacing w:val="0"/>
              <w:outlineLvl w:val="1"/>
            </w:pPr>
            <w:r>
              <w:t>Technical Recruiter</w:t>
            </w:r>
            <w:r w:rsidR="00DC5EC2">
              <w:t>, Avanciers Inc.</w:t>
            </w:r>
            <w:r w:rsidR="002D7F2F">
              <w:t xml:space="preserve"> </w:t>
            </w:r>
          </w:p>
          <w:p w14:paraId="58857254" w14:textId="704FF9A3" w:rsidR="000606F8" w:rsidRDefault="002D7F2F" w:rsidP="002D7F2F">
            <w:pPr>
              <w:pStyle w:val="ListParagraph"/>
              <w:numPr>
                <w:ilvl w:val="0"/>
                <w:numId w:val="15"/>
              </w:numPr>
            </w:pPr>
            <w:r w:rsidRPr="002D7F2F">
              <w:t xml:space="preserve">Responsible for full life cycle recruiting, including sourcing, qualifying and placement of a full range of IT candidates </w:t>
            </w:r>
            <w:r>
              <w:t>within United State &amp; Canada</w:t>
            </w:r>
            <w:r w:rsidRPr="002D7F2F">
              <w:t>.</w:t>
            </w:r>
          </w:p>
          <w:p w14:paraId="6CA718FF" w14:textId="77777777" w:rsidR="000606F8" w:rsidRDefault="000606F8" w:rsidP="000606F8">
            <w:pPr>
              <w:pStyle w:val="ListParagraph"/>
              <w:numPr>
                <w:ilvl w:val="0"/>
                <w:numId w:val="15"/>
              </w:numPr>
            </w:pPr>
            <w:r>
              <w:t xml:space="preserve">Worked </w:t>
            </w:r>
            <w:r w:rsidR="00CD3708">
              <w:t xml:space="preserve">on different </w:t>
            </w:r>
            <w:r w:rsidR="00CA4755">
              <w:t>job requirements</w:t>
            </w:r>
            <w:r w:rsidR="00CD3708">
              <w:t xml:space="preserve"> with different</w:t>
            </w:r>
            <w:r>
              <w:t xml:space="preserve"> technical skills such as Java, Python, .NET, Front-End, Back-End, Full-Stack, Android, iOS, SQL, Oracle, Hadoop, Data Science, Networking, Quality Analysis, Project Management</w:t>
            </w:r>
            <w:r w:rsidR="00CD3708">
              <w:t>, Business Analyst</w:t>
            </w:r>
            <w:r>
              <w:t xml:space="preserve"> etc.</w:t>
            </w:r>
          </w:p>
          <w:p w14:paraId="5A12FD25" w14:textId="0083702A" w:rsidR="0059284C" w:rsidRPr="00CF1A49" w:rsidRDefault="00CD3708" w:rsidP="00A47BAF">
            <w:pPr>
              <w:pStyle w:val="ListParagraph"/>
              <w:numPr>
                <w:ilvl w:val="0"/>
                <w:numId w:val="15"/>
              </w:numPr>
            </w:pPr>
            <w:r>
              <w:t>Working experience in different domain like Banking, Telecom, Retail, Healthcare, E-commerce, finance,</w:t>
            </w:r>
            <w:r w:rsidR="00CA4755">
              <w:t xml:space="preserve"> etc.</w:t>
            </w:r>
          </w:p>
        </w:tc>
      </w:tr>
      <w:tr w:rsidR="00F61DF9" w:rsidRPr="00CF1A49" w14:paraId="78E476DD" w14:textId="77777777" w:rsidTr="00F61DF9">
        <w:tc>
          <w:tcPr>
            <w:tcW w:w="9355" w:type="dxa"/>
            <w:tcMar>
              <w:top w:w="216" w:type="dxa"/>
            </w:tcMar>
          </w:tcPr>
          <w:p w14:paraId="452D60B9" w14:textId="3D223565" w:rsidR="00F61DF9" w:rsidRDefault="00F61DF9" w:rsidP="007B086A"/>
        </w:tc>
      </w:tr>
    </w:tbl>
    <w:sdt>
      <w:sdtPr>
        <w:alias w:val="Education:"/>
        <w:tag w:val="Education:"/>
        <w:id w:val="-1908763273"/>
        <w:placeholder>
          <w:docPart w:val="C09EEBF6B9804311A39A73D26482E010"/>
        </w:placeholder>
        <w:temporary/>
        <w:showingPlcHdr/>
        <w15:appearance w15:val="hidden"/>
      </w:sdtPr>
      <w:sdtEndPr/>
      <w:sdtContent>
        <w:p w14:paraId="6FB0FE6F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04F44127" w14:textId="77777777" w:rsidTr="00D66A52">
        <w:tc>
          <w:tcPr>
            <w:tcW w:w="9355" w:type="dxa"/>
          </w:tcPr>
          <w:p w14:paraId="741DD5CB" w14:textId="77777777" w:rsidR="001D0BF1" w:rsidRPr="00CF1A49" w:rsidRDefault="00DC5EC2" w:rsidP="001D0BF1">
            <w:pPr>
              <w:pStyle w:val="Heading3"/>
              <w:contextualSpacing w:val="0"/>
              <w:outlineLvl w:val="2"/>
            </w:pPr>
            <w:r>
              <w:t>2016 - 2020</w:t>
            </w:r>
          </w:p>
          <w:p w14:paraId="7B003A7B" w14:textId="77777777" w:rsidR="007B086A" w:rsidRDefault="00DC5EC2" w:rsidP="00DC5EC2">
            <w:pPr>
              <w:pStyle w:val="Heading2"/>
              <w:contextualSpacing w:val="0"/>
              <w:outlineLvl w:val="1"/>
            </w:pPr>
            <w:r>
              <w:t>BACHELOR OF TECHNOLOGY</w:t>
            </w:r>
            <w:r w:rsidR="007B086A">
              <w:t xml:space="preserve"> IN COMPUTER SCIENCE eNGINEERING</w:t>
            </w:r>
          </w:p>
          <w:p w14:paraId="379FB51F" w14:textId="71856975" w:rsidR="007538DC" w:rsidRPr="00CF1A49" w:rsidRDefault="007B086A" w:rsidP="00DC5EC2">
            <w:pPr>
              <w:pStyle w:val="Heading2"/>
              <w:contextualSpacing w:val="0"/>
              <w:outlineLvl w:val="1"/>
            </w:pPr>
            <w:r>
              <w:rPr>
                <w:b w:val="0"/>
              </w:rPr>
              <w:t>pUNJAB tECHNICAL uNIVERSITY</w:t>
            </w:r>
          </w:p>
        </w:tc>
      </w:tr>
      <w:tr w:rsidR="00F61DF9" w:rsidRPr="00CF1A49" w14:paraId="6A2DDDC1" w14:textId="77777777" w:rsidTr="00F61DF9">
        <w:tc>
          <w:tcPr>
            <w:tcW w:w="9355" w:type="dxa"/>
            <w:tcMar>
              <w:top w:w="216" w:type="dxa"/>
            </w:tcMar>
          </w:tcPr>
          <w:p w14:paraId="2974354F" w14:textId="77777777" w:rsidR="00F61DF9" w:rsidRDefault="00F61DF9" w:rsidP="00F61DF9"/>
        </w:tc>
      </w:tr>
    </w:tbl>
    <w:p w14:paraId="7CA12EF1" w14:textId="77777777" w:rsidR="00B51D1B" w:rsidRPr="006E1507" w:rsidRDefault="00B51D1B" w:rsidP="006E1507"/>
    <w:sectPr w:rsidR="00B51D1B" w:rsidRPr="006E1507" w:rsidSect="00C14E67">
      <w:footerReference w:type="default" r:id="rId9"/>
      <w:headerReference w:type="first" r:id="rId10"/>
      <w:pgSz w:w="12240" w:h="15840" w:code="1"/>
      <w:pgMar w:top="360" w:right="1440" w:bottom="63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6D5192" w14:textId="77777777" w:rsidR="00352499" w:rsidRDefault="00352499" w:rsidP="0068194B">
      <w:r>
        <w:separator/>
      </w:r>
    </w:p>
    <w:p w14:paraId="36DF0DCE" w14:textId="77777777" w:rsidR="00352499" w:rsidRDefault="00352499"/>
    <w:p w14:paraId="2621616B" w14:textId="77777777" w:rsidR="00352499" w:rsidRDefault="00352499"/>
  </w:endnote>
  <w:endnote w:type="continuationSeparator" w:id="0">
    <w:p w14:paraId="31D93CBB" w14:textId="77777777" w:rsidR="00352499" w:rsidRDefault="00352499" w:rsidP="0068194B">
      <w:r>
        <w:continuationSeparator/>
      </w:r>
    </w:p>
    <w:p w14:paraId="75FB9C69" w14:textId="77777777" w:rsidR="00352499" w:rsidRDefault="00352499"/>
    <w:p w14:paraId="50AC571D" w14:textId="77777777" w:rsidR="00352499" w:rsidRDefault="003524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5EE9EE" w14:textId="77777777" w:rsidR="00A47BAF" w:rsidRDefault="00A47BA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98539E" w14:textId="77777777" w:rsidR="00352499" w:rsidRDefault="00352499" w:rsidP="0068194B">
      <w:r>
        <w:separator/>
      </w:r>
    </w:p>
    <w:p w14:paraId="17CCB9C7" w14:textId="77777777" w:rsidR="00352499" w:rsidRDefault="00352499"/>
    <w:p w14:paraId="23FFD7EB" w14:textId="77777777" w:rsidR="00352499" w:rsidRDefault="00352499"/>
  </w:footnote>
  <w:footnote w:type="continuationSeparator" w:id="0">
    <w:p w14:paraId="297B8A05" w14:textId="77777777" w:rsidR="00352499" w:rsidRDefault="00352499" w:rsidP="0068194B">
      <w:r>
        <w:continuationSeparator/>
      </w:r>
    </w:p>
    <w:p w14:paraId="036AA854" w14:textId="77777777" w:rsidR="00352499" w:rsidRDefault="00352499"/>
    <w:p w14:paraId="2DC84F12" w14:textId="77777777" w:rsidR="00352499" w:rsidRDefault="003524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9E3A61" w14:textId="77777777" w:rsidR="00A47BAF" w:rsidRPr="004E01EB" w:rsidRDefault="00A47BAF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A3D9721" wp14:editId="07DBBAE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509CE31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8315E37"/>
    <w:multiLevelType w:val="hybridMultilevel"/>
    <w:tmpl w:val="7180BE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0B3353"/>
    <w:multiLevelType w:val="hybridMultilevel"/>
    <w:tmpl w:val="4FE68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2C770B3"/>
    <w:multiLevelType w:val="hybridMultilevel"/>
    <w:tmpl w:val="1E74C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92991"/>
    <w:multiLevelType w:val="hybridMultilevel"/>
    <w:tmpl w:val="93128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6"/>
  </w:num>
  <w:num w:numId="15">
    <w:abstractNumId w:val="13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4C"/>
    <w:rsid w:val="000001EF"/>
    <w:rsid w:val="00007322"/>
    <w:rsid w:val="00007728"/>
    <w:rsid w:val="00011223"/>
    <w:rsid w:val="00024584"/>
    <w:rsid w:val="00024730"/>
    <w:rsid w:val="00055E95"/>
    <w:rsid w:val="000606F8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2AA0"/>
    <w:rsid w:val="00294998"/>
    <w:rsid w:val="00297F18"/>
    <w:rsid w:val="002A1945"/>
    <w:rsid w:val="002B2958"/>
    <w:rsid w:val="002B3FC8"/>
    <w:rsid w:val="002D23C5"/>
    <w:rsid w:val="002D6137"/>
    <w:rsid w:val="002D7F2F"/>
    <w:rsid w:val="002E7E61"/>
    <w:rsid w:val="002F05E5"/>
    <w:rsid w:val="002F0E30"/>
    <w:rsid w:val="002F254D"/>
    <w:rsid w:val="002F30E4"/>
    <w:rsid w:val="00307140"/>
    <w:rsid w:val="00316DFF"/>
    <w:rsid w:val="00325B57"/>
    <w:rsid w:val="00336056"/>
    <w:rsid w:val="00352499"/>
    <w:rsid w:val="003544E1"/>
    <w:rsid w:val="00365279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4154A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D2C9C"/>
    <w:rsid w:val="004E01EB"/>
    <w:rsid w:val="004E2794"/>
    <w:rsid w:val="00510392"/>
    <w:rsid w:val="00513E2A"/>
    <w:rsid w:val="005218EA"/>
    <w:rsid w:val="00566A35"/>
    <w:rsid w:val="0056701E"/>
    <w:rsid w:val="005740D7"/>
    <w:rsid w:val="0059284C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00CA1"/>
    <w:rsid w:val="0062312F"/>
    <w:rsid w:val="00625F2C"/>
    <w:rsid w:val="006618E9"/>
    <w:rsid w:val="0068194B"/>
    <w:rsid w:val="00692703"/>
    <w:rsid w:val="006A1962"/>
    <w:rsid w:val="006B4AD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2C23"/>
    <w:rsid w:val="007538DC"/>
    <w:rsid w:val="00757803"/>
    <w:rsid w:val="0079206B"/>
    <w:rsid w:val="00796076"/>
    <w:rsid w:val="007A1F7C"/>
    <w:rsid w:val="007B086A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19DB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47BAF"/>
    <w:rsid w:val="00A51DC5"/>
    <w:rsid w:val="00A53DE1"/>
    <w:rsid w:val="00A57293"/>
    <w:rsid w:val="00A615E1"/>
    <w:rsid w:val="00A655EE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7A6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1224B"/>
    <w:rsid w:val="00C14E67"/>
    <w:rsid w:val="00C47FA6"/>
    <w:rsid w:val="00C57FC6"/>
    <w:rsid w:val="00C66A7D"/>
    <w:rsid w:val="00C779DA"/>
    <w:rsid w:val="00C814F7"/>
    <w:rsid w:val="00CA4755"/>
    <w:rsid w:val="00CA4B4D"/>
    <w:rsid w:val="00CB35C3"/>
    <w:rsid w:val="00CD323D"/>
    <w:rsid w:val="00CD3708"/>
    <w:rsid w:val="00CE4030"/>
    <w:rsid w:val="00CE64B3"/>
    <w:rsid w:val="00CF1A49"/>
    <w:rsid w:val="00CF4CF0"/>
    <w:rsid w:val="00D0630C"/>
    <w:rsid w:val="00D243A9"/>
    <w:rsid w:val="00D305E5"/>
    <w:rsid w:val="00D37CD3"/>
    <w:rsid w:val="00D66A52"/>
    <w:rsid w:val="00D66EFA"/>
    <w:rsid w:val="00D72A2D"/>
    <w:rsid w:val="00D82959"/>
    <w:rsid w:val="00D9521A"/>
    <w:rsid w:val="00DA3914"/>
    <w:rsid w:val="00DA59AA"/>
    <w:rsid w:val="00DB6915"/>
    <w:rsid w:val="00DB7E1E"/>
    <w:rsid w:val="00DC1B78"/>
    <w:rsid w:val="00DC2A2F"/>
    <w:rsid w:val="00DC5EC2"/>
    <w:rsid w:val="00DC600B"/>
    <w:rsid w:val="00DD16A3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63D4F"/>
    <w:rsid w:val="00E70240"/>
    <w:rsid w:val="00E71E6B"/>
    <w:rsid w:val="00E81CC5"/>
    <w:rsid w:val="00E85A87"/>
    <w:rsid w:val="00E85B4A"/>
    <w:rsid w:val="00E9528E"/>
    <w:rsid w:val="00EA5099"/>
    <w:rsid w:val="00EA538C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03B1"/>
    <w:rsid w:val="00FC6AEA"/>
    <w:rsid w:val="00FD3D13"/>
    <w:rsid w:val="00FE55A2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57E807"/>
  <w15:chartTrackingRefBased/>
  <w15:docId w15:val="{91A7EED3-5DE0-4E7C-859A-F63B0AFE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92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2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ktrvd/Wikipedi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rktrvd/Flipkart_Test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anciers\AppData\Local\Microsoft\Office\16.0\DTS\en-US%7b8330CAC3-C59D-494B-8F51-FF8CC4563625%7d\%7b42B96FEC-755E-41DF-97DB-EF4697C14073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B3DEF0379BA4B1190BCE51DFF28E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00F28-E3C1-4742-B20B-CBBFA4DC6B80}"/>
      </w:docPartPr>
      <w:docPartBody>
        <w:p w:rsidR="00335801" w:rsidRDefault="00C167B5">
          <w:pPr>
            <w:pStyle w:val="AB3DEF0379BA4B1190BCE51DFF28E0E4"/>
          </w:pPr>
          <w:r w:rsidRPr="00CF1A49">
            <w:t>Experience</w:t>
          </w:r>
        </w:p>
      </w:docPartBody>
    </w:docPart>
    <w:docPart>
      <w:docPartPr>
        <w:name w:val="C09EEBF6B9804311A39A73D26482E0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10920-5BBB-4E96-888B-A5CD6FF0961B}"/>
      </w:docPartPr>
      <w:docPartBody>
        <w:p w:rsidR="00335801" w:rsidRDefault="00C167B5">
          <w:pPr>
            <w:pStyle w:val="C09EEBF6B9804311A39A73D26482E010"/>
          </w:pPr>
          <w:r w:rsidRPr="00CF1A49">
            <w:t>Education</w:t>
          </w:r>
        </w:p>
      </w:docPartBody>
    </w:docPart>
    <w:docPart>
      <w:docPartPr>
        <w:name w:val="CB2F1F280C874D36AC56B5B202890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304B-7830-4F01-AB42-5DC8B9E049D6}"/>
      </w:docPartPr>
      <w:docPartBody>
        <w:p w:rsidR="00335801" w:rsidRDefault="00514CE5" w:rsidP="00514CE5">
          <w:pPr>
            <w:pStyle w:val="CB2F1F280C874D36AC56B5B2028905AC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E5"/>
    <w:rsid w:val="00335801"/>
    <w:rsid w:val="00465934"/>
    <w:rsid w:val="004A60D5"/>
    <w:rsid w:val="00514CE5"/>
    <w:rsid w:val="007C5449"/>
    <w:rsid w:val="008D10FC"/>
    <w:rsid w:val="00945DE0"/>
    <w:rsid w:val="00957A61"/>
    <w:rsid w:val="00BA1988"/>
    <w:rsid w:val="00C167B5"/>
    <w:rsid w:val="00EE69A3"/>
    <w:rsid w:val="00EF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AB3DEF0379BA4B1190BCE51DFF28E0E4">
    <w:name w:val="AB3DEF0379BA4B1190BCE51DFF28E0E4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C09EEBF6B9804311A39A73D26482E010">
    <w:name w:val="C09EEBF6B9804311A39A73D26482E010"/>
  </w:style>
  <w:style w:type="paragraph" w:customStyle="1" w:styleId="CB2F1F280C874D36AC56B5B2028905AC">
    <w:name w:val="CB2F1F280C874D36AC56B5B2028905AC"/>
    <w:rsid w:val="00514C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{42B96FEC-755E-41DF-97DB-EF4697C14073}tf16402488_win32</Template>
  <TotalTime>90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avanciers</dc:creator>
  <cp:keywords/>
  <dc:description/>
  <cp:lastModifiedBy>ravikant trivedi</cp:lastModifiedBy>
  <cp:revision>8</cp:revision>
  <dcterms:created xsi:type="dcterms:W3CDTF">2020-12-20T20:43:00Z</dcterms:created>
  <dcterms:modified xsi:type="dcterms:W3CDTF">2021-01-04T13:27:00Z</dcterms:modified>
  <cp:category/>
</cp:coreProperties>
</file>